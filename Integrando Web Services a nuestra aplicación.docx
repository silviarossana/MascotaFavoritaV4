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685" w:rsidRPr="00C50881" w:rsidRDefault="008F4753">
      <w:pPr>
        <w:pStyle w:val="Puesto"/>
        <w:rPr>
          <w:noProof/>
          <w:sz w:val="48"/>
          <w:lang w:val="es-ES"/>
        </w:rPr>
      </w:pPr>
      <w:r w:rsidRPr="00C50881">
        <w:rPr>
          <w:rFonts w:ascii="Corbel" w:hAnsi="Corbel"/>
          <w:noProof/>
          <w:color w:val="0D5672"/>
          <w:sz w:val="48"/>
          <w:lang w:val="es-ES"/>
        </w:rPr>
        <w:t>Integrando Web Services a nuestra aplicación</w:t>
      </w:r>
    </w:p>
    <w:p w:rsidR="00066685" w:rsidRPr="00F26506" w:rsidRDefault="000C6967" w:rsidP="008F4753">
      <w:pPr>
        <w:pStyle w:val="Ttulo1"/>
        <w:jc w:val="both"/>
        <w:rPr>
          <w:noProof/>
          <w:lang w:val="es-ES"/>
        </w:rPr>
      </w:pPr>
      <w:r>
        <w:rPr>
          <w:rFonts w:ascii="Corbel" w:hAnsi="Corbel"/>
          <w:noProof/>
          <w:color w:val="1481AB"/>
          <w:lang w:val="es-ES"/>
        </w:rPr>
        <w:t>Creación de Cuentas en Instagram</w:t>
      </w:r>
    </w:p>
    <w:p w:rsidR="000C6967" w:rsidRDefault="000C6967">
      <w:pPr>
        <w:rPr>
          <w:rFonts w:ascii="Corbel" w:hAnsi="Corbel"/>
          <w:noProof/>
          <w:szCs w:val="20"/>
          <w:lang w:val="es-ES"/>
        </w:rPr>
      </w:pPr>
    </w:p>
    <w:p w:rsidR="000C6967" w:rsidRPr="007F2151" w:rsidRDefault="000C6967">
      <w:pPr>
        <w:rPr>
          <w:rFonts w:ascii="Corbel" w:hAnsi="Corbel"/>
          <w:b/>
          <w:noProof/>
          <w:szCs w:val="20"/>
          <w:u w:val="single"/>
          <w:lang w:val="es-ES"/>
        </w:rPr>
      </w:pPr>
      <w:r w:rsidRPr="000C6967">
        <w:rPr>
          <w:rFonts w:ascii="Corbel" w:hAnsi="Corbel"/>
          <w:b/>
          <w:noProof/>
          <w:szCs w:val="20"/>
          <w:lang w:val="es-ES"/>
        </w:rPr>
        <w:t>Cuenta Principal</w:t>
      </w:r>
      <w:r w:rsidR="00DA222A">
        <w:rPr>
          <w:rFonts w:ascii="Corbel" w:hAnsi="Corbel"/>
          <w:b/>
          <w:noProof/>
          <w:szCs w:val="20"/>
          <w:lang w:val="es-ES"/>
        </w:rPr>
        <w:t>:</w:t>
      </w:r>
      <w:r w:rsidR="00DA222A" w:rsidRPr="007F2151">
        <w:rPr>
          <w:rFonts w:ascii="Corbel" w:hAnsi="Corbel"/>
          <w:b/>
          <w:noProof/>
          <w:sz w:val="28"/>
          <w:szCs w:val="20"/>
          <w:lang w:val="es-ES"/>
        </w:rPr>
        <w:t xml:space="preserve"> </w:t>
      </w:r>
      <w:r w:rsidR="00DA222A" w:rsidRPr="007F2151">
        <w:rPr>
          <w:rFonts w:ascii="Corbel" w:hAnsi="Corbel"/>
          <w:b/>
          <w:noProof/>
          <w:sz w:val="28"/>
          <w:szCs w:val="20"/>
          <w:u w:val="single"/>
          <w:lang w:val="es-ES"/>
        </w:rPr>
        <w:t>perritopochito</w:t>
      </w:r>
    </w:p>
    <w:p w:rsidR="000C6967" w:rsidRDefault="00DA222A" w:rsidP="00DA222A">
      <w:pPr>
        <w:ind w:firstLine="720"/>
        <w:rPr>
          <w:rFonts w:ascii="Corbel" w:hAnsi="Corbel"/>
          <w:noProof/>
          <w:szCs w:val="20"/>
          <w:lang w:val="es-ES"/>
        </w:rPr>
      </w:pPr>
      <w:r w:rsidRPr="00DA222A">
        <w:rPr>
          <w:rFonts w:ascii="Corbel" w:hAnsi="Corbel"/>
          <w:noProof/>
          <w:szCs w:val="20"/>
          <w:lang w:val="es-ES"/>
        </w:rPr>
        <w:t>https://www.instagram.com/perritopochito/</w:t>
      </w:r>
    </w:p>
    <w:p w:rsidR="000C6967" w:rsidRDefault="000C6967">
      <w:pPr>
        <w:rPr>
          <w:rFonts w:ascii="Corbel" w:hAnsi="Corbel"/>
          <w:noProof/>
          <w:szCs w:val="20"/>
          <w:lang w:val="es-ES"/>
        </w:rPr>
      </w:pPr>
    </w:p>
    <w:p w:rsidR="000C6967" w:rsidRPr="000C6967" w:rsidRDefault="000C6967">
      <w:pPr>
        <w:rPr>
          <w:rFonts w:ascii="Corbel" w:hAnsi="Corbel"/>
          <w:b/>
          <w:noProof/>
          <w:szCs w:val="20"/>
          <w:lang w:val="es-ES"/>
        </w:rPr>
      </w:pPr>
      <w:r w:rsidRPr="000C6967">
        <w:rPr>
          <w:rFonts w:ascii="Corbel" w:hAnsi="Corbel"/>
          <w:b/>
          <w:noProof/>
          <w:szCs w:val="20"/>
          <w:lang w:val="es-ES"/>
        </w:rPr>
        <w:t>Cuenta Secundaria para probar Sandbox</w:t>
      </w:r>
      <w:r w:rsidR="00DA222A">
        <w:rPr>
          <w:rFonts w:ascii="Corbel" w:hAnsi="Corbel"/>
          <w:b/>
          <w:noProof/>
          <w:szCs w:val="20"/>
          <w:lang w:val="es-ES"/>
        </w:rPr>
        <w:t>:</w:t>
      </w:r>
      <w:r w:rsidR="00DA222A" w:rsidRPr="00B97F9C">
        <w:rPr>
          <w:rFonts w:ascii="Corbel" w:hAnsi="Corbel"/>
          <w:b/>
          <w:noProof/>
          <w:sz w:val="28"/>
          <w:szCs w:val="20"/>
          <w:lang w:val="es-ES"/>
        </w:rPr>
        <w:t xml:space="preserve"> </w:t>
      </w:r>
      <w:r w:rsidR="007F2151" w:rsidRPr="00B97F9C">
        <w:rPr>
          <w:rFonts w:ascii="Corbel" w:hAnsi="Corbel"/>
          <w:b/>
          <w:noProof/>
          <w:sz w:val="28"/>
          <w:szCs w:val="20"/>
          <w:u w:val="single"/>
          <w:lang w:val="es-ES"/>
        </w:rPr>
        <w:t>gatitowafle</w:t>
      </w:r>
    </w:p>
    <w:p w:rsidR="000C6967" w:rsidRDefault="007F2151">
      <w:pPr>
        <w:rPr>
          <w:rFonts w:ascii="Corbel" w:hAnsi="Corbel"/>
          <w:noProof/>
          <w:szCs w:val="20"/>
          <w:lang w:val="es-ES"/>
        </w:rPr>
      </w:pPr>
      <w:r>
        <w:rPr>
          <w:rFonts w:ascii="Corbel" w:hAnsi="Corbel"/>
          <w:noProof/>
          <w:szCs w:val="20"/>
          <w:lang w:val="es-ES"/>
        </w:rPr>
        <w:tab/>
      </w:r>
      <w:r w:rsidRPr="007F2151">
        <w:rPr>
          <w:rFonts w:ascii="Corbel" w:hAnsi="Corbel"/>
          <w:noProof/>
          <w:szCs w:val="20"/>
          <w:lang w:val="es-ES"/>
        </w:rPr>
        <w:t>https://www.instagram.com/gatitowafle/</w:t>
      </w:r>
    </w:p>
    <w:p w:rsidR="000C6967" w:rsidRDefault="000C6967">
      <w:pPr>
        <w:rPr>
          <w:rFonts w:ascii="Corbel" w:hAnsi="Corbel"/>
          <w:noProof/>
          <w:szCs w:val="20"/>
          <w:lang w:val="es-ES"/>
        </w:rPr>
      </w:pPr>
    </w:p>
    <w:p w:rsidR="00433F45" w:rsidRDefault="00433F45">
      <w:pPr>
        <w:rPr>
          <w:rFonts w:ascii="Corbel" w:hAnsi="Corbel"/>
          <w:b/>
          <w:noProof/>
          <w:szCs w:val="20"/>
          <w:lang w:val="es-ES"/>
        </w:rPr>
      </w:pPr>
      <w:r w:rsidRPr="00433F45">
        <w:rPr>
          <w:rFonts w:ascii="Corbel" w:hAnsi="Corbel"/>
          <w:b/>
          <w:noProof/>
          <w:szCs w:val="20"/>
          <w:lang w:val="es-ES"/>
        </w:rPr>
        <w:t>Permisos para sandbox en las cuentas</w:t>
      </w:r>
    </w:p>
    <w:p w:rsidR="00F077CE" w:rsidRPr="00F077CE" w:rsidRDefault="00F077CE">
      <w:pPr>
        <w:rPr>
          <w:rFonts w:ascii="Corbel" w:hAnsi="Corbel"/>
          <w:noProof/>
          <w:szCs w:val="20"/>
          <w:lang w:val="es-ES"/>
        </w:rPr>
      </w:pPr>
    </w:p>
    <w:p w:rsidR="00433F45" w:rsidRDefault="00396FB8" w:rsidP="00396FB8">
      <w:pPr>
        <w:jc w:val="center"/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57FC52B9" wp14:editId="20738FB2">
            <wp:extent cx="4480560" cy="38190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012" cy="38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B8" w:rsidRDefault="00396FB8" w:rsidP="00396FB8">
      <w:pPr>
        <w:jc w:val="center"/>
        <w:rPr>
          <w:rFonts w:ascii="Corbel" w:hAnsi="Corbel"/>
          <w:noProof/>
          <w:szCs w:val="20"/>
          <w:lang w:val="es-ES"/>
        </w:rPr>
      </w:pPr>
    </w:p>
    <w:p w:rsidR="00396FB8" w:rsidRDefault="00396FB8" w:rsidP="00396FB8">
      <w:pPr>
        <w:jc w:val="center"/>
        <w:rPr>
          <w:rFonts w:ascii="Corbel" w:hAnsi="Corbel"/>
          <w:noProof/>
          <w:szCs w:val="20"/>
          <w:lang w:val="es-ES"/>
        </w:rPr>
      </w:pPr>
    </w:p>
    <w:p w:rsidR="00396FB8" w:rsidRDefault="00396FB8" w:rsidP="00396FB8">
      <w:pPr>
        <w:jc w:val="center"/>
        <w:rPr>
          <w:rFonts w:ascii="Corbel" w:hAnsi="Corbel"/>
          <w:noProof/>
          <w:szCs w:val="20"/>
          <w:lang w:val="es-ES"/>
        </w:rPr>
      </w:pPr>
    </w:p>
    <w:p w:rsidR="00396FB8" w:rsidRDefault="00090D36" w:rsidP="00396FB8">
      <w:pPr>
        <w:jc w:val="center"/>
        <w:rPr>
          <w:rFonts w:ascii="Corbel" w:hAnsi="Corbel"/>
          <w:noProof/>
          <w:szCs w:val="20"/>
          <w:lang w:val="es-ES"/>
        </w:rPr>
      </w:pPr>
      <w:r>
        <w:rPr>
          <w:noProof/>
          <w:lang w:val="es-GT" w:eastAsia="es-GT"/>
        </w:rPr>
        <w:lastRenderedPageBreak/>
        <w:drawing>
          <wp:inline distT="0" distB="0" distL="0" distR="0" wp14:anchorId="0F2E1477" wp14:editId="32417146">
            <wp:extent cx="5036820" cy="3865329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420" cy="38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36" w:rsidRDefault="00090D36" w:rsidP="00090D36">
      <w:pPr>
        <w:rPr>
          <w:rFonts w:ascii="Corbel" w:hAnsi="Corbel"/>
          <w:noProof/>
          <w:szCs w:val="20"/>
          <w:lang w:val="es-ES"/>
        </w:rPr>
      </w:pPr>
    </w:p>
    <w:p w:rsidR="0052624D" w:rsidRPr="009734BD" w:rsidRDefault="009734BD" w:rsidP="009734BD">
      <w:pPr>
        <w:pStyle w:val="Ttulo1"/>
        <w:jc w:val="both"/>
        <w:rPr>
          <w:rFonts w:ascii="Corbel" w:hAnsi="Corbel"/>
          <w:noProof/>
          <w:color w:val="1481AB"/>
          <w:lang w:val="es-ES"/>
        </w:rPr>
      </w:pPr>
      <w:r w:rsidRPr="009734BD">
        <w:rPr>
          <w:rFonts w:ascii="Corbel" w:hAnsi="Corbel"/>
          <w:noProof/>
          <w:color w:val="1481AB"/>
          <w:lang w:val="es-ES"/>
        </w:rPr>
        <w:t>Api Utilizado Instagram</w:t>
      </w:r>
    </w:p>
    <w:p w:rsidR="00433F45" w:rsidRDefault="00433F45">
      <w:pPr>
        <w:rPr>
          <w:rFonts w:ascii="Corbel" w:hAnsi="Corbel"/>
          <w:noProof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21AE" w:rsidTr="005421AE">
        <w:tc>
          <w:tcPr>
            <w:tcW w:w="9350" w:type="dxa"/>
          </w:tcPr>
          <w:p w:rsidR="005421AE" w:rsidRPr="005421A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b/>
                <w:noProof/>
                <w:szCs w:val="20"/>
                <w:lang w:val="es-ES"/>
              </w:rPr>
              <w:t>PASO 1</w:t>
            </w:r>
          </w:p>
          <w:p w:rsidR="005421AE" w:rsidRPr="005421A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b/>
                <w:noProof/>
                <w:szCs w:val="20"/>
                <w:lang w:val="es-ES"/>
              </w:rPr>
              <w:t>AUTENTICACION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https://api.instagram.com/oauth/authorize/?client_id=ddd33b096a28453c8faedc0ee5e3e2c6&amp;redirect_uri=https://twitter.com/ross_silvia&amp;response_type=code&amp;scope=basic+public_content+follower_list+comments+relationships+likes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b/>
                <w:noProof/>
                <w:szCs w:val="20"/>
                <w:lang w:val="es-ES"/>
              </w:rPr>
              <w:t>1.1 INTRODUCIR AL NAVEGADOR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>https://twitter.com/ross_silvia?code=3863e2c2001b4ad69b417a782d69fd33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b/>
                <w:noProof/>
                <w:szCs w:val="20"/>
                <w:lang w:val="es-ES"/>
              </w:rPr>
              <w:t>PASO 2</w:t>
            </w:r>
          </w:p>
          <w:p w:rsidR="005421AE" w:rsidRPr="005421A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b/>
                <w:noProof/>
                <w:szCs w:val="20"/>
                <w:lang w:val="es-ES"/>
              </w:rPr>
              <w:t>AUTENTICACION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curl -F 'client_id=CLIENT_ID'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'client_secret=CLIENT_SECRET'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'grant_type=authorization_code'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'redirect_uri=AUTHORIZATION_REDIRECT_URI'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'code=CODE'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https://api.instagram.com/oauth/access_token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</w:p>
          <w:p w:rsid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curl -F 'client_id=ddd33b096a28453c8faedc0ee5e3e2c6'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'client_secret=663cf66dce7c4a2bb950ff33e5236530'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'grant_type=authorization_code'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'redirect_uri=https://twitter.com/ross_silvia'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-F 'code=3863e2c2001b4ad69b417a782d69fd33' \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https://api.instagram.com/oauth/access_token</w:t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b/>
                <w:noProof/>
                <w:szCs w:val="20"/>
                <w:lang w:val="es-ES"/>
              </w:rPr>
              <w:t>2.2 RESPUESTA</w:t>
            </w:r>
            <w:r>
              <w:rPr>
                <w:rFonts w:ascii="Corbel" w:hAnsi="Corbel"/>
                <w:b/>
                <w:noProof/>
                <w:szCs w:val="20"/>
                <w:lang w:val="es-ES"/>
              </w:rPr>
              <w:t xml:space="preserve"> CONSOLA PARA COMANDO CURL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 xml:space="preserve">  % Total    % Received % Xferd  Average Speed   Time    Time     Time  Current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                           Dload  Upload   Total   Spent    Left  Speed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>100  1001  100   317  100   684     46    100  0:00:06  0:00:06 --:--:--   184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 xml:space="preserve">{"access_token": "4666694013.ddd33b0.0002d87b46394597b14962016f7c9165", 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 xml:space="preserve">"user": 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 xml:space="preserve">{"username": "perritopochito", "profile_picture": 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 xml:space="preserve">"https://scontent.cdninstagram.com/t51.2885-19/s150x150/16789977_667028613483781_7077422035776831488_a.jpg", 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>"full_name": "Perrito Pochito", "bio": "", "id": "4666694013", "website": ""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>}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  <w:t>}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PASO 3</w:t>
            </w: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ab/>
              <w:t>- BUSCAR PERRITO POCHITO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GET/users/self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https://api.instagram.com/v1/users/self/?access_token=ACCESS-TOKEN</w:t>
            </w:r>
            <w:r w:rsidRPr="005421AE">
              <w:rPr>
                <w:rFonts w:ascii="Corbel" w:hAnsi="Corbel"/>
                <w:noProof/>
                <w:szCs w:val="20"/>
                <w:lang w:val="es-ES"/>
              </w:rPr>
              <w:tab/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https://api.instagram.com/v1/users/self/?access_token=4666694013.ddd33b0.0002d87b46394597b14962016f7c9165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"data": 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"counts": 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"follows": 1,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"followed_by": 0,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"media": 7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},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"website": "",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"username": "perritopochito",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"bio": "",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"full_name": "Perrito Pochito",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"id": "4666694013",</w:t>
            </w:r>
          </w:p>
          <w:p w:rsidR="005421AE" w:rsidRPr="005421AE" w:rsidRDefault="0095596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>
              <w:rPr>
                <w:rFonts w:ascii="Corbel" w:hAnsi="Corbel"/>
                <w:noProof/>
                <w:szCs w:val="20"/>
                <w:lang w:val="es-ES"/>
              </w:rPr>
              <w:t xml:space="preserve">    "profile_picture":</w:t>
            </w:r>
            <w:r w:rsidR="005421AE" w:rsidRPr="005421AE">
              <w:rPr>
                <w:rFonts w:ascii="Corbel" w:hAnsi="Corbel"/>
                <w:noProof/>
                <w:szCs w:val="20"/>
                <w:lang w:val="es-ES"/>
              </w:rPr>
              <w:t>"https://scontent.cdninstagram.com/t51.2885-19/s150x150/16789977_667028613483781_7077422035776831488_a.jpg"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},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"meta": 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"code": 200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}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}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95596E" w:rsidRPr="005421AE" w:rsidRDefault="0095596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lastRenderedPageBreak/>
              <w:t>PASO 4 - OBTENER LOS MEDIOS RECIENTES</w:t>
            </w:r>
            <w:r w:rsidR="0095596E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DE PERRITO POCHITO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-- obtiene las fotos recientes del usuario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GET/users/user-id/media/recent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RESPONSE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https://api.instagram.com/v1/users/{user-id}/media/recent/?access_token=ACCESS-TOKEN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https://api.instagram.com/v1/users/4666694013/media/recent/?access_token=4666694013.ddd33b0.0002d87b46394597b14962016f7c9165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PASO 5 - BUSCAR USUARIO EN MODO SANBOX CON PERMISOS</w:t>
            </w:r>
            <w:r w:rsidR="0095596E">
              <w:rPr>
                <w:rFonts w:ascii="Corbel" w:hAnsi="Corbel"/>
                <w:b/>
                <w:noProof/>
                <w:szCs w:val="20"/>
                <w:lang w:val="es-ES"/>
              </w:rPr>
              <w:t xml:space="preserve"> (GATITO WAFLE)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GET/users/search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RESPONSE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https://api.instagram.com/v1/users/search?q=jack&amp;access_token=ACCESS-TOKEN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https://api.instagram.com/v1/users/search?q=gatitowafle&amp;access_token=4666694013.ddd33b0.0002d87b46394597b14962016f7c9165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"meta": 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"code": 200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},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"data": [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{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"full_name": "Gatito Wafle",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"username": "gatitowafle",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"profile_picture": "https://scontent-amt2-1.cdninstagram.com/t51.2885-19/11906329_960233084022564_1448528159_a.jpg",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"website": "",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"id": "4673917086",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  "bio": ""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  }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 xml:space="preserve">  ]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}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PASO 6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OBTENER LOS MEDIOS RECIENTES DE GATITO WAFLE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GET/users/user-id/media/recent</w:t>
            </w:r>
          </w:p>
          <w:p w:rsidR="005421AE" w:rsidRPr="0095596E" w:rsidRDefault="005421AE" w:rsidP="005421AE">
            <w:pPr>
              <w:rPr>
                <w:rFonts w:ascii="Corbel" w:hAnsi="Corbel"/>
                <w:b/>
                <w:noProof/>
                <w:szCs w:val="20"/>
                <w:lang w:val="es-ES"/>
              </w:rPr>
            </w:pPr>
            <w:r w:rsidRPr="0095596E">
              <w:rPr>
                <w:rFonts w:ascii="Corbel" w:hAnsi="Corbel"/>
                <w:b/>
                <w:noProof/>
                <w:szCs w:val="20"/>
                <w:lang w:val="es-ES"/>
              </w:rPr>
              <w:t>RESPONSE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https://api.instagram.com/v1/users/{user-id}/media/recent/?access_token=ACCESS-TOKEN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  <w:r w:rsidRPr="005421AE">
              <w:rPr>
                <w:rFonts w:ascii="Corbel" w:hAnsi="Corbel"/>
                <w:noProof/>
                <w:szCs w:val="20"/>
                <w:lang w:val="es-ES"/>
              </w:rPr>
              <w:t>https://api.instagram.com/v1/users/4673917086/media/recent/?access_token=4666694013.ddd33b0.0002d87b46394597b14962016f7c9165</w:t>
            </w: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Pr="005421AE" w:rsidRDefault="005421AE" w:rsidP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  <w:p w:rsidR="005421AE" w:rsidRDefault="005421AE">
            <w:pPr>
              <w:rPr>
                <w:rFonts w:ascii="Corbel" w:hAnsi="Corbel"/>
                <w:noProof/>
                <w:szCs w:val="20"/>
                <w:lang w:val="es-ES"/>
              </w:rPr>
            </w:pPr>
          </w:p>
        </w:tc>
      </w:tr>
    </w:tbl>
    <w:p w:rsidR="00433F45" w:rsidRDefault="00433F45">
      <w:pPr>
        <w:rPr>
          <w:rFonts w:ascii="Corbel" w:hAnsi="Corbel"/>
          <w:noProof/>
          <w:szCs w:val="20"/>
          <w:lang w:val="es-ES"/>
        </w:rPr>
      </w:pPr>
    </w:p>
    <w:p w:rsidR="00433F45" w:rsidRDefault="00433F45">
      <w:pPr>
        <w:rPr>
          <w:rFonts w:ascii="Corbel" w:hAnsi="Corbel"/>
          <w:noProof/>
          <w:szCs w:val="20"/>
          <w:lang w:val="es-ES"/>
        </w:rPr>
      </w:pPr>
    </w:p>
    <w:p w:rsidR="000A5E24" w:rsidRDefault="000A5E24">
      <w:pPr>
        <w:rPr>
          <w:rFonts w:ascii="Corbel" w:hAnsi="Corbel"/>
          <w:noProof/>
          <w:szCs w:val="20"/>
          <w:lang w:val="es-ES"/>
        </w:rPr>
        <w:sectPr w:rsidR="000A5E24">
          <w:pgSz w:w="12240" w:h="15840"/>
          <w:pgMar w:top="1440" w:right="1440" w:bottom="1440" w:left="1440" w:header="720" w:footer="720" w:gutter="0"/>
          <w:cols w:space="720"/>
        </w:sectPr>
      </w:pPr>
    </w:p>
    <w:p w:rsidR="0095596E" w:rsidRPr="0095596E" w:rsidRDefault="0095596E" w:rsidP="0095596E">
      <w:pPr>
        <w:pStyle w:val="Ttulo1"/>
        <w:jc w:val="both"/>
        <w:rPr>
          <w:rFonts w:ascii="Corbel" w:hAnsi="Corbel"/>
          <w:noProof/>
          <w:color w:val="1481AB"/>
          <w:lang w:val="es-ES"/>
        </w:rPr>
      </w:pPr>
      <w:r w:rsidRPr="0095596E">
        <w:rPr>
          <w:rFonts w:ascii="Corbel" w:hAnsi="Corbel"/>
          <w:noProof/>
          <w:color w:val="1481AB"/>
          <w:lang w:val="es-ES"/>
        </w:rPr>
        <w:lastRenderedPageBreak/>
        <w:t>Código Principal Modificado Para Api Instagram</w:t>
      </w:r>
    </w:p>
    <w:p w:rsidR="0095596E" w:rsidRDefault="0095596E">
      <w:pPr>
        <w:rPr>
          <w:rFonts w:ascii="Corbel" w:hAnsi="Corbel"/>
          <w:noProof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95"/>
      </w:tblGrid>
      <w:tr w:rsidR="00FE3750" w:rsidTr="000A5E24">
        <w:tc>
          <w:tcPr>
            <w:tcW w:w="12895" w:type="dxa"/>
          </w:tcPr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>import retrofit2.Call;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>import retrofit2.http.GET;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>/**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 xml:space="preserve"> * Created by Silvia Rossana on 18/02/2017.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 xml:space="preserve"> */</w:t>
            </w:r>
          </w:p>
          <w:p w:rsidR="00FE3750" w:rsidRPr="00FE3750" w:rsidRDefault="00FE3750" w:rsidP="00FE3750">
            <w:pPr>
              <w:rPr>
                <w:b/>
                <w:noProof/>
                <w:lang w:val="es-ES"/>
              </w:rPr>
            </w:pPr>
          </w:p>
          <w:p w:rsidR="00FE3750" w:rsidRPr="00FE3750" w:rsidRDefault="00FE3750" w:rsidP="00FE3750">
            <w:pPr>
              <w:rPr>
                <w:b/>
                <w:noProof/>
                <w:lang w:val="es-ES"/>
              </w:rPr>
            </w:pPr>
            <w:r w:rsidRPr="00FE3750">
              <w:rPr>
                <w:b/>
                <w:noProof/>
                <w:lang w:val="es-ES"/>
              </w:rPr>
              <w:t>public interface EndpointApi {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 xml:space="preserve">    @GET(ConstantesRestApi.URL_GET_RECENT_MEDIA_USER)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 xml:space="preserve">    Call&lt;MascotaResponse&gt; getRecentMedia();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 xml:space="preserve">    @GET(ConstantesRestApi.URL_GET_RECENT_MEDIA_USER_WAFLE)</w:t>
            </w:r>
          </w:p>
          <w:p w:rsidR="00FE3750" w:rsidRPr="00FE3750" w:rsidRDefault="00FE3750" w:rsidP="00FE3750">
            <w:pPr>
              <w:rPr>
                <w:noProof/>
                <w:lang w:val="es-ES"/>
              </w:rPr>
            </w:pPr>
            <w:r w:rsidRPr="00FE3750">
              <w:rPr>
                <w:noProof/>
                <w:lang w:val="es-ES"/>
              </w:rPr>
              <w:t xml:space="preserve">    Call&lt;MascotaResponse&gt; getRecentMediaWafleSandbox();</w:t>
            </w:r>
          </w:p>
          <w:p w:rsidR="00FE3750" w:rsidRPr="00FE3750" w:rsidRDefault="00FE3750" w:rsidP="00FE3750">
            <w:pPr>
              <w:rPr>
                <w:b/>
                <w:noProof/>
                <w:lang w:val="es-ES"/>
              </w:rPr>
            </w:pPr>
            <w:r w:rsidRPr="00FE3750">
              <w:rPr>
                <w:b/>
                <w:noProof/>
                <w:lang w:val="es-ES"/>
              </w:rPr>
              <w:t>}</w:t>
            </w:r>
          </w:p>
        </w:tc>
      </w:tr>
    </w:tbl>
    <w:p w:rsidR="00066685" w:rsidRDefault="00066685">
      <w:pPr>
        <w:rPr>
          <w:noProof/>
          <w:lang w:val="es-ES"/>
        </w:rPr>
      </w:pPr>
    </w:p>
    <w:p w:rsidR="00FE3750" w:rsidRDefault="00FE3750">
      <w:pPr>
        <w:rPr>
          <w:noProof/>
          <w:lang w:val="es-ES"/>
        </w:rPr>
      </w:pPr>
      <w:r>
        <w:rPr>
          <w:noProof/>
          <w:lang w:val="es-GT" w:eastAsia="es-GT"/>
        </w:rPr>
        <w:drawing>
          <wp:inline distT="0" distB="0" distL="0" distR="0" wp14:anchorId="17CC44D8" wp14:editId="674E4CF4">
            <wp:extent cx="8153400" cy="2150721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60878" cy="21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F3" w:rsidRPr="0095596E" w:rsidRDefault="00827EF3" w:rsidP="00827EF3">
      <w:pPr>
        <w:pStyle w:val="Ttulo1"/>
        <w:jc w:val="both"/>
        <w:rPr>
          <w:rFonts w:ascii="Corbel" w:hAnsi="Corbel"/>
          <w:noProof/>
          <w:color w:val="1481AB"/>
          <w:lang w:val="es-ES"/>
        </w:rPr>
      </w:pPr>
      <w:r>
        <w:rPr>
          <w:rFonts w:ascii="Corbel" w:hAnsi="Corbel"/>
          <w:noProof/>
          <w:color w:val="1481AB"/>
          <w:lang w:val="es-ES"/>
        </w:rPr>
        <w:lastRenderedPageBreak/>
        <w:t>Librería retrofit implementada</w:t>
      </w:r>
    </w:p>
    <w:p w:rsidR="00827EF3" w:rsidRDefault="00827EF3">
      <w:pPr>
        <w:rPr>
          <w:noProof/>
          <w:lang w:val="es-ES"/>
        </w:rPr>
      </w:pPr>
    </w:p>
    <w:p w:rsidR="00F1246D" w:rsidRDefault="00827EF3">
      <w:pPr>
        <w:rPr>
          <w:b/>
          <w:i/>
          <w:lang w:val="es-MX"/>
        </w:rPr>
      </w:pPr>
      <w:r>
        <w:rPr>
          <w:noProof/>
          <w:lang w:val="es-GT" w:eastAsia="es-GT"/>
        </w:rPr>
        <w:drawing>
          <wp:inline distT="0" distB="0" distL="0" distR="0" wp14:anchorId="457570C4" wp14:editId="712971DD">
            <wp:extent cx="8229600" cy="34994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6D" w:rsidRDefault="00F1246D">
      <w:pPr>
        <w:rPr>
          <w:b/>
          <w:i/>
          <w:lang w:val="es-MX"/>
        </w:rPr>
      </w:pPr>
    </w:p>
    <w:p w:rsidR="00F1246D" w:rsidRDefault="00F1246D">
      <w:pPr>
        <w:rPr>
          <w:b/>
          <w:i/>
          <w:lang w:val="es-MX"/>
        </w:rPr>
      </w:pPr>
    </w:p>
    <w:p w:rsidR="00F1246D" w:rsidRDefault="00F1246D">
      <w:pPr>
        <w:rPr>
          <w:b/>
          <w:i/>
          <w:lang w:val="es-MX"/>
        </w:rPr>
      </w:pPr>
    </w:p>
    <w:p w:rsidR="00F1246D" w:rsidRDefault="00F1246D">
      <w:pPr>
        <w:rPr>
          <w:b/>
          <w:i/>
          <w:lang w:val="es-MX"/>
        </w:rPr>
      </w:pPr>
    </w:p>
    <w:p w:rsidR="00F1246D" w:rsidRDefault="00F1246D">
      <w:pPr>
        <w:rPr>
          <w:b/>
          <w:i/>
          <w:lang w:val="es-MX"/>
        </w:rPr>
      </w:pPr>
    </w:p>
    <w:p w:rsidR="00F1246D" w:rsidRDefault="00F1246D">
      <w:pPr>
        <w:rPr>
          <w:b/>
          <w:i/>
          <w:lang w:val="es-MX"/>
        </w:rPr>
      </w:pPr>
    </w:p>
    <w:p w:rsidR="00F1246D" w:rsidRPr="00BC74CB" w:rsidRDefault="00F1246D" w:rsidP="00BC74CB">
      <w:pPr>
        <w:jc w:val="center"/>
        <w:rPr>
          <w:b/>
          <w:i/>
          <w:sz w:val="32"/>
          <w:lang w:val="es-MX"/>
        </w:rPr>
      </w:pPr>
      <w:r w:rsidRPr="00BC74CB">
        <w:rPr>
          <w:b/>
          <w:i/>
          <w:sz w:val="32"/>
          <w:lang w:val="es-MX"/>
        </w:rPr>
        <w:t>IMÁGENES APLICACIÓN INTEGRANDO WEB SERVICES</w:t>
      </w:r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6473"/>
        <w:gridCol w:w="6477"/>
      </w:tblGrid>
      <w:tr w:rsidR="007642B6" w:rsidTr="00655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3" w:type="dxa"/>
          </w:tcPr>
          <w:p w:rsidR="007642B6" w:rsidRDefault="007642B6" w:rsidP="00655B46">
            <w:pPr>
              <w:pStyle w:val="Ttulo1"/>
              <w:outlineLvl w:val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lastRenderedPageBreak/>
              <w:t>PÁGINA PRINCIPAL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 xml:space="preserve"> FRAMENT PERFIL</w:t>
            </w:r>
          </w:p>
          <w:p w:rsidR="007642B6" w:rsidRPr="005934BE" w:rsidRDefault="007642B6" w:rsidP="00655B46">
            <w:pPr>
              <w:jc w:val="center"/>
              <w:rPr>
                <w:lang w:val="es-MX"/>
              </w:rPr>
            </w:pPr>
            <w:r w:rsidRPr="00CC45D7">
              <w:rPr>
                <w:highlight w:val="yellow"/>
                <w:lang w:val="es-MX"/>
              </w:rPr>
              <w:t>https://www.instagram.com/perritopochito/</w:t>
            </w:r>
          </w:p>
          <w:p w:rsidR="007642B6" w:rsidRDefault="007642B6" w:rsidP="00655B46">
            <w:pPr>
              <w:pStyle w:val="Ttulo1"/>
              <w:outlineLvl w:val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F4A178" wp14:editId="6CE33BF4">
                      <wp:simplePos x="0" y="0"/>
                      <wp:positionH relativeFrom="column">
                        <wp:posOffset>2701925</wp:posOffset>
                      </wp:positionH>
                      <wp:positionV relativeFrom="paragraph">
                        <wp:posOffset>1612900</wp:posOffset>
                      </wp:positionV>
                      <wp:extent cx="1016000" cy="508000"/>
                      <wp:effectExtent l="247650" t="247650" r="241300" b="558800"/>
                      <wp:wrapNone/>
                      <wp:docPr id="5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0" cy="508000"/>
                              </a:xfrm>
                              <a:prstGeom prst="wedgeRoundRectCallout">
                                <a:avLst>
                                  <a:gd name="adj1" fmla="val -53268"/>
                                  <a:gd name="adj2" fmla="val 114862"/>
                                  <a:gd name="adj3" fmla="val 16667"/>
                                </a:avLst>
                              </a:prstGeom>
                              <a:effectLst>
                                <a:glow rad="228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42B6" w:rsidRPr="001F6E0B" w:rsidRDefault="007642B6" w:rsidP="007642B6">
                                  <w:pPr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</w:pPr>
                                  <w:r w:rsidRPr="001F6E0B"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  <w:t>Muestra las fotos de perritopochito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F4A178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Bocadillo: rectángulo con esquinas redondeadas 3" o:spid="_x0000_s1026" type="#_x0000_t62" style="position:absolute;left:0;text-align:left;margin-left:212.75pt;margin-top:127pt;width:80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" adj="-706,35610" fillcolor="#2ab1e5 [3028]" stroked="f">
                      <v:fill color2="#1baae1 [3172]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7642B6" w:rsidRPr="001F6E0B" w:rsidRDefault="007642B6" w:rsidP="007642B6">
                            <w:pPr>
                              <w:rPr>
                                <w:b/>
                                <w:sz w:val="16"/>
                                <w:lang w:val="es-MX"/>
                              </w:rPr>
                            </w:pPr>
                            <w:r w:rsidRPr="001F6E0B">
                              <w:rPr>
                                <w:b/>
                                <w:sz w:val="16"/>
                                <w:lang w:val="es-MX"/>
                              </w:rPr>
                              <w:t>Muestra las fotos de perritopochito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drawing>
                <wp:inline distT="0" distB="0" distL="0" distR="0" wp14:anchorId="647FE4CB" wp14:editId="197921FB">
                  <wp:extent cx="2766060" cy="3996037"/>
                  <wp:effectExtent l="0" t="0" r="0" b="508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121" cy="400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:rsidR="007642B6" w:rsidRDefault="007642B6" w:rsidP="00655B46">
            <w:pPr>
              <w:pStyle w:val="Ttulo1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t>PÁGINA PRINCIPAL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 xml:space="preserve"> – CONFIGURAR CUENTA</w:t>
            </w:r>
          </w:p>
          <w:p w:rsidR="007642B6" w:rsidRPr="002F7AAD" w:rsidRDefault="007642B6" w:rsidP="00655B46">
            <w:pPr>
              <w:pStyle w:val="Ttulo1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71952AE" wp14:editId="0185B568">
                      <wp:simplePos x="0" y="0"/>
                      <wp:positionH relativeFrom="column">
                        <wp:posOffset>2647950</wp:posOffset>
                      </wp:positionH>
                      <wp:positionV relativeFrom="paragraph">
                        <wp:posOffset>682625</wp:posOffset>
                      </wp:positionV>
                      <wp:extent cx="1016000" cy="508000"/>
                      <wp:effectExtent l="95250" t="38100" r="50800" b="425450"/>
                      <wp:wrapNone/>
                      <wp:docPr id="15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0" cy="508000"/>
                              </a:xfrm>
                              <a:prstGeom prst="wedgeRoundRectCallout">
                                <a:avLst>
                                  <a:gd name="adj1" fmla="val -53268"/>
                                  <a:gd name="adj2" fmla="val 114862"/>
                                  <a:gd name="adj3" fmla="val 16667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1CADE4">
                                      <a:satMod val="103000"/>
                                      <a:lumMod val="102000"/>
                                      <a:tint val="94000"/>
                                    </a:srgbClr>
                                  </a:gs>
                                  <a:gs pos="50000">
                                    <a:srgbClr val="1CADE4">
                                      <a:satMod val="110000"/>
                                      <a:lumMod val="100000"/>
                                      <a:shade val="100000"/>
                                    </a:srgbClr>
                                  </a:gs>
                                  <a:gs pos="100000">
                                    <a:srgbClr val="1CADE4">
                                      <a:lumMod val="99000"/>
                                      <a:satMod val="120000"/>
                                      <a:shade val="78000"/>
                                    </a:srgbClr>
                                  </a:gs>
                                </a:gsLst>
                                <a:lin ang="5400000" scaled="0"/>
                              </a:gradFill>
                              <a:ln>
                                <a:noFill/>
                              </a:ln>
                              <a:effectLst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7642B6" w:rsidRPr="003A0F8C" w:rsidRDefault="007642B6" w:rsidP="007642B6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lang w:val="es-MX"/>
                                    </w:rPr>
                                    <w:t>Ir a configurar cuenta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952AE" id="_x0000_s1027" type="#_x0000_t62" style="position:absolute;left:0;text-align:left;margin-left:208.5pt;margin-top:53.75pt;width:80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" adj="-706,35610" fillcolor="#4cb6e9" stroked="f">
                      <v:fill color2="#05a1dd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7642B6" w:rsidRPr="003A0F8C" w:rsidRDefault="007642B6" w:rsidP="007642B6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lang w:val="es-MX"/>
                              </w:rPr>
                              <w:t>Ir a configurar cuenta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drawing>
                <wp:inline distT="0" distB="0" distL="0" distR="0" wp14:anchorId="018D023E" wp14:editId="199BC57D">
                  <wp:extent cx="2971800" cy="4240897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423" cy="424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7642B6" w:rsidTr="00655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3" w:type="dxa"/>
          </w:tcPr>
          <w:p w:rsidR="007642B6" w:rsidRDefault="007642B6" w:rsidP="00655B46">
            <w:pPr>
              <w:pStyle w:val="Ttulo1"/>
              <w:outlineLvl w:val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lastRenderedPageBreak/>
              <w:t xml:space="preserve">PÁGINA 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>CONFIGURAR CUENTA</w:t>
            </w:r>
          </w:p>
          <w:p w:rsidR="007642B6" w:rsidRPr="004E0317" w:rsidRDefault="007642B6" w:rsidP="00655B46">
            <w:pPr>
              <w:jc w:val="center"/>
              <w:rPr>
                <w:lang w:val="es-MX"/>
              </w:rPr>
            </w:pPr>
            <w:r w:rsidRPr="004E0317">
              <w:rPr>
                <w:highlight w:val="yellow"/>
                <w:lang w:val="es-MX"/>
              </w:rPr>
              <w:t>https://www.instagram.com/gatitowafle/</w:t>
            </w:r>
          </w:p>
          <w:p w:rsidR="007642B6" w:rsidRDefault="007642B6" w:rsidP="00655B46">
            <w:pPr>
              <w:pStyle w:val="Ttulo1"/>
              <w:outlineLvl w:val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F41DE5" wp14:editId="3B2B9E57">
                      <wp:simplePos x="0" y="0"/>
                      <wp:positionH relativeFrom="column">
                        <wp:posOffset>-612775</wp:posOffset>
                      </wp:positionH>
                      <wp:positionV relativeFrom="paragraph">
                        <wp:posOffset>1689100</wp:posOffset>
                      </wp:positionV>
                      <wp:extent cx="1028700" cy="701040"/>
                      <wp:effectExtent l="247650" t="247650" r="457200" b="251460"/>
                      <wp:wrapNone/>
                      <wp:docPr id="10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701040"/>
                              </a:xfrm>
                              <a:prstGeom prst="wedgeRoundRectCallout">
                                <a:avLst>
                                  <a:gd name="adj1" fmla="val 73362"/>
                                  <a:gd name="adj2" fmla="val 13970"/>
                                  <a:gd name="adj3" fmla="val 16667"/>
                                </a:avLst>
                              </a:prstGeom>
                              <a:effectLst>
                                <a:glow rad="228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42B6" w:rsidRPr="001430FC" w:rsidRDefault="007642B6" w:rsidP="007642B6">
                                  <w:pPr>
                                    <w:jc w:val="left"/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</w:pPr>
                                  <w:r w:rsidRPr="001430FC"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  <w:t>A estos nombres de cuentas tiene permisos la aplicación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F41DE5" id="_x0000_s1028" type="#_x0000_t62" style="position:absolute;left:0;text-align:left;margin-left:-48.25pt;margin-top:133pt;width:81pt;height:5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" adj="26646,13818" fillcolor="#2ab1e5 [3028]" stroked="f">
                      <v:fill color2="#1baae1 [3172]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7642B6" w:rsidRPr="001430FC" w:rsidRDefault="007642B6" w:rsidP="007642B6">
                            <w:pPr>
                              <w:jc w:val="left"/>
                              <w:rPr>
                                <w:b/>
                                <w:sz w:val="16"/>
                                <w:lang w:val="es-MX"/>
                              </w:rPr>
                            </w:pPr>
                            <w:r w:rsidRPr="001430FC">
                              <w:rPr>
                                <w:b/>
                                <w:sz w:val="16"/>
                                <w:lang w:val="es-MX"/>
                              </w:rPr>
                              <w:t>A estos nombres de cuentas tiene permisos la aplicación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3663E05" wp14:editId="54660FD8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2489200</wp:posOffset>
                      </wp:positionV>
                      <wp:extent cx="2354580" cy="182880"/>
                      <wp:effectExtent l="190500" t="228600" r="255270" b="255270"/>
                      <wp:wrapNone/>
                      <wp:docPr id="18" name="Conector recto de fl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5458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  <a:effectLst>
                                <a:glow rad="2286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E53BC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8" o:spid="_x0000_s1026" type="#_x0000_t32" style="position:absolute;margin-left:202.55pt;margin-top:196pt;width:185.4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drawing>
                <wp:inline distT="0" distB="0" distL="0" distR="0" wp14:anchorId="6A7ABCFD" wp14:editId="01B128DB">
                  <wp:extent cx="3322320" cy="4754880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900" cy="475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:rsidR="007642B6" w:rsidRPr="00D928D7" w:rsidRDefault="007642B6" w:rsidP="00655B46">
            <w:pPr>
              <w:pStyle w:val="Ttulo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305250" w:themeColor="accent6" w:themeShade="80"/>
                <w:sz w:val="28"/>
                <w:lang w:val="es-MX"/>
              </w:rPr>
            </w:pPr>
            <w:r>
              <w:rPr>
                <w:b/>
                <w:color w:val="305250" w:themeColor="accent6" w:themeShade="80"/>
                <w:sz w:val="28"/>
                <w:lang w:val="es-MX"/>
              </w:rPr>
              <w:t>CAMBIO DE FOTOS EN INSTAGRAM DE GATITOWAFLE</w:t>
            </w:r>
          </w:p>
          <w:p w:rsidR="007642B6" w:rsidRDefault="007642B6" w:rsidP="00655B46">
            <w:pPr>
              <w:pStyle w:val="Ttulo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noProof/>
                <w:lang w:eastAsia="es-GT"/>
              </w:rPr>
              <w:drawing>
                <wp:inline distT="0" distB="0" distL="0" distR="0" wp14:anchorId="0478FF1A" wp14:editId="30DF3C00">
                  <wp:extent cx="3394327" cy="4838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530" cy="4847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2B6" w:rsidTr="00655B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3" w:type="dxa"/>
          </w:tcPr>
          <w:p w:rsidR="007642B6" w:rsidRDefault="007642B6" w:rsidP="00655B46">
            <w:pPr>
              <w:pStyle w:val="Ttulo1"/>
              <w:outlineLvl w:val="0"/>
              <w:rPr>
                <w:b w:val="0"/>
                <w:color w:val="305250" w:themeColor="accent6" w:themeShade="80"/>
                <w:sz w:val="28"/>
                <w:lang w:val="es-MX"/>
              </w:rPr>
            </w:pPr>
            <w:r w:rsidRPr="00D928D7">
              <w:rPr>
                <w:b w:val="0"/>
                <w:color w:val="305250" w:themeColor="accent6" w:themeShade="80"/>
                <w:sz w:val="28"/>
                <w:lang w:val="es-MX"/>
              </w:rPr>
              <w:lastRenderedPageBreak/>
              <w:t>PÁGINA PRINCIPAL</w:t>
            </w:r>
            <w:r>
              <w:rPr>
                <w:b w:val="0"/>
                <w:color w:val="305250" w:themeColor="accent6" w:themeShade="80"/>
                <w:sz w:val="28"/>
                <w:lang w:val="es-MX"/>
              </w:rPr>
              <w:t xml:space="preserve"> FRAMENT PERFIL</w:t>
            </w:r>
          </w:p>
          <w:p w:rsidR="007642B6" w:rsidRPr="005934BE" w:rsidRDefault="007642B6" w:rsidP="00655B46">
            <w:pPr>
              <w:jc w:val="center"/>
              <w:rPr>
                <w:lang w:val="es-MX"/>
              </w:rPr>
            </w:pPr>
            <w:r w:rsidRPr="00CC45D7">
              <w:rPr>
                <w:highlight w:val="yellow"/>
                <w:lang w:val="es-MX"/>
              </w:rPr>
              <w:t>https://www.instagram.com/perritopochito/</w:t>
            </w:r>
          </w:p>
          <w:p w:rsidR="007642B6" w:rsidRDefault="007642B6" w:rsidP="00655B46">
            <w:pPr>
              <w:pStyle w:val="Ttulo1"/>
              <w:outlineLvl w:val="0"/>
              <w:rPr>
                <w:lang w:val="es-MX"/>
              </w:rPr>
            </w:pP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0D9544" wp14:editId="47245B62">
                      <wp:simplePos x="0" y="0"/>
                      <wp:positionH relativeFrom="column">
                        <wp:posOffset>-612775</wp:posOffset>
                      </wp:positionH>
                      <wp:positionV relativeFrom="paragraph">
                        <wp:posOffset>1689100</wp:posOffset>
                      </wp:positionV>
                      <wp:extent cx="1028700" cy="701040"/>
                      <wp:effectExtent l="247650" t="247650" r="457200" b="251460"/>
                      <wp:wrapNone/>
                      <wp:docPr id="19" name="Bocadillo: rectángulo con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701040"/>
                              </a:xfrm>
                              <a:prstGeom prst="wedgeRoundRectCallout">
                                <a:avLst>
                                  <a:gd name="adj1" fmla="val 73362"/>
                                  <a:gd name="adj2" fmla="val 13970"/>
                                  <a:gd name="adj3" fmla="val 16667"/>
                                </a:avLst>
                              </a:prstGeom>
                              <a:effectLst>
                                <a:glow rad="228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  <a:outerShdw blurRad="57150" dist="19050" dir="5400000" algn="ctr" rotWithShape="0">
                                  <a:srgbClr val="000000">
                                    <a:alpha val="63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42B6" w:rsidRPr="001430FC" w:rsidRDefault="007642B6" w:rsidP="007642B6">
                                  <w:pPr>
                                    <w:jc w:val="left"/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</w:pPr>
                                  <w:r w:rsidRPr="001430FC">
                                    <w:rPr>
                                      <w:b/>
                                      <w:sz w:val="16"/>
                                      <w:lang w:val="es-MX"/>
                                    </w:rPr>
                                    <w:t>A estos nombres de cuentas tiene permisos la aplicación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D9544" id="_x0000_s1029" type="#_x0000_t62" style="position:absolute;left:0;text-align:left;margin-left:-48.25pt;margin-top:133pt;width:81pt;height:5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" adj="26646,13818" fillcolor="#2ab1e5 [3028]" stroked="f">
                      <v:fill color2="#1baae1 [3172]" rotate="t" colors="0 #4cb6e9;.5 #12b2ee;1 #05a1dd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:rsidR="007642B6" w:rsidRPr="001430FC" w:rsidRDefault="007642B6" w:rsidP="007642B6">
                            <w:pPr>
                              <w:jc w:val="left"/>
                              <w:rPr>
                                <w:b/>
                                <w:sz w:val="16"/>
                                <w:lang w:val="es-MX"/>
                              </w:rPr>
                            </w:pPr>
                            <w:r w:rsidRPr="001430FC">
                              <w:rPr>
                                <w:b/>
                                <w:sz w:val="16"/>
                                <w:lang w:val="es-MX"/>
                              </w:rPr>
                              <w:t>A estos nombres de cuentas tiene permisos la aplicación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8D2A2A1" wp14:editId="23B5E723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2489200</wp:posOffset>
                      </wp:positionV>
                      <wp:extent cx="2354580" cy="182880"/>
                      <wp:effectExtent l="190500" t="228600" r="255270" b="25527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5458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  <a:effectLst>
                                <a:glow rad="228600">
                                  <a:schemeClr val="accent3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057726" id="Conector recto de flecha 20" o:spid="_x0000_s1026" type="#_x0000_t32" style="position:absolute;margin-left:202.55pt;margin-top:196pt;width:185.4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es-GT"/>
              </w:rPr>
              <w:t xml:space="preserve"> </w:t>
            </w:r>
            <w:r>
              <w:rPr>
                <w:noProof/>
                <w:lang w:eastAsia="es-GT"/>
              </w:rPr>
              <w:drawing>
                <wp:inline distT="0" distB="0" distL="0" distR="0" wp14:anchorId="1470EBBB" wp14:editId="4B101962">
                  <wp:extent cx="3255591" cy="4617720"/>
                  <wp:effectExtent l="0" t="0" r="254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45" cy="462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7" w:type="dxa"/>
          </w:tcPr>
          <w:p w:rsidR="007642B6" w:rsidRPr="00D928D7" w:rsidRDefault="007642B6" w:rsidP="00655B46">
            <w:pPr>
              <w:pStyle w:val="Ttulo1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05250" w:themeColor="accent6" w:themeShade="80"/>
                <w:sz w:val="28"/>
                <w:lang w:val="es-MX"/>
              </w:rPr>
            </w:pPr>
            <w:r>
              <w:rPr>
                <w:b/>
                <w:color w:val="305250" w:themeColor="accent6" w:themeShade="80"/>
                <w:sz w:val="28"/>
                <w:lang w:val="es-MX"/>
              </w:rPr>
              <w:t>CAMBIO DE FOTOS EN INSTAGRAM DE PERRITOPOCHITO</w:t>
            </w:r>
          </w:p>
          <w:p w:rsidR="007642B6" w:rsidRDefault="007642B6" w:rsidP="00655B46">
            <w:pPr>
              <w:pStyle w:val="Ttulo1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noProof/>
                <w:lang w:eastAsia="es-GT"/>
              </w:rPr>
              <w:drawing>
                <wp:inline distT="0" distB="0" distL="0" distR="0" wp14:anchorId="43AAA423" wp14:editId="04679CE6">
                  <wp:extent cx="3177540" cy="4516595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467" cy="452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750" w:rsidRDefault="00FE3750">
      <w:pPr>
        <w:rPr>
          <w:noProof/>
          <w:lang w:val="es-ES"/>
        </w:rPr>
      </w:pPr>
    </w:p>
    <w:sectPr w:rsidR="00FE3750" w:rsidSect="000A5E24"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E97" w:rsidRDefault="003C1E97">
      <w:pPr>
        <w:spacing w:after="0"/>
      </w:pPr>
      <w:r>
        <w:separator/>
      </w:r>
    </w:p>
  </w:endnote>
  <w:endnote w:type="continuationSeparator" w:id="0">
    <w:p w:rsidR="003C1E97" w:rsidRDefault="003C1E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E97" w:rsidRDefault="003C1E97">
      <w:pPr>
        <w:spacing w:after="0"/>
      </w:pPr>
      <w:r>
        <w:separator/>
      </w:r>
    </w:p>
  </w:footnote>
  <w:footnote w:type="continuationSeparator" w:id="0">
    <w:p w:rsidR="003C1E97" w:rsidRDefault="003C1E9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53"/>
    <w:rsid w:val="00066685"/>
    <w:rsid w:val="000666AE"/>
    <w:rsid w:val="00090D36"/>
    <w:rsid w:val="000A5E24"/>
    <w:rsid w:val="000C6967"/>
    <w:rsid w:val="001430FC"/>
    <w:rsid w:val="001F6E0B"/>
    <w:rsid w:val="00200C73"/>
    <w:rsid w:val="00220B03"/>
    <w:rsid w:val="002F7AAD"/>
    <w:rsid w:val="00383A58"/>
    <w:rsid w:val="00396FB8"/>
    <w:rsid w:val="003A0F8C"/>
    <w:rsid w:val="003C1E97"/>
    <w:rsid w:val="00433F45"/>
    <w:rsid w:val="004A3B4E"/>
    <w:rsid w:val="004D2F6E"/>
    <w:rsid w:val="004E0317"/>
    <w:rsid w:val="0052624D"/>
    <w:rsid w:val="005421AE"/>
    <w:rsid w:val="00552C17"/>
    <w:rsid w:val="005934BE"/>
    <w:rsid w:val="005F05AD"/>
    <w:rsid w:val="007642B6"/>
    <w:rsid w:val="007F2151"/>
    <w:rsid w:val="00827EF3"/>
    <w:rsid w:val="008F4753"/>
    <w:rsid w:val="0095596E"/>
    <w:rsid w:val="009734BD"/>
    <w:rsid w:val="00AC2C8A"/>
    <w:rsid w:val="00B97F9C"/>
    <w:rsid w:val="00BC396E"/>
    <w:rsid w:val="00BC74CB"/>
    <w:rsid w:val="00C50881"/>
    <w:rsid w:val="00C9318B"/>
    <w:rsid w:val="00C93C3C"/>
    <w:rsid w:val="00C9609E"/>
    <w:rsid w:val="00CC0A88"/>
    <w:rsid w:val="00CC45D7"/>
    <w:rsid w:val="00DA222A"/>
    <w:rsid w:val="00E635DE"/>
    <w:rsid w:val="00EC7C67"/>
    <w:rsid w:val="00EE1E1F"/>
    <w:rsid w:val="00F077CE"/>
    <w:rsid w:val="00F1246D"/>
    <w:rsid w:val="00F26506"/>
    <w:rsid w:val="00F361F1"/>
    <w:rsid w:val="00F77A1C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D2CD63DA-8013-4B17-ABA7-65FC1A94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40" w:after="0"/>
      <w:jc w:val="center"/>
      <w:outlineLvl w:val="1"/>
    </w:pPr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20" w:after="0"/>
      <w:jc w:val="center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0"/>
      <w:jc w:val="center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i/>
      <w:iCs/>
      <w:color w:val="1481AB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pPr>
      <w:spacing w:after="0"/>
      <w:contextualSpacing/>
      <w:jc w:val="center"/>
    </w:pPr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0D5672" w:themeColor="accent1" w:themeShade="80"/>
      <w:spacing w:val="-7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Pr>
      <w:smallCap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Pr>
      <w:i/>
      <w:iCs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Sinespaciado">
    <w:name w:val="No Spacing"/>
    <w:link w:val="SinespaciadoCar"/>
    <w:uiPriority w:val="1"/>
    <w:qFormat/>
    <w:pPr>
      <w:spacing w:after="0"/>
    </w:pPr>
  </w:style>
  <w:style w:type="character" w:styleId="Ttulodellibro">
    <w:name w:val="Book Title"/>
    <w:basedOn w:val="Fuentedeprrafopredeter"/>
    <w:uiPriority w:val="33"/>
    <w:qFormat/>
    <w:rPr>
      <w:b/>
      <w:bCs/>
      <w:smallCaps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04040" w:themeColor="text1" w:themeTint="BF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rsid w:val="005421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11">
    <w:name w:val="Tabla normal 11"/>
    <w:basedOn w:val="Tablanormal"/>
    <w:uiPriority w:val="41"/>
    <w:rsid w:val="004A3B4E"/>
    <w:pPr>
      <w:spacing w:after="0" w:line="240" w:lineRule="auto"/>
      <w:jc w:val="left"/>
    </w:pPr>
    <w:rPr>
      <w:rFonts w:eastAsiaTheme="minorHAnsi"/>
      <w:sz w:val="22"/>
      <w:szCs w:val="22"/>
      <w:lang w:val="es-GT" w:eastAsia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lvia%20Rossana\AppData\Roaming\Microsoft\Plantillas\Dise&#241;o%20de%20flujo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orbel">
      <a:maj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CACD4-C9AE-4AFF-A430-14AD177FEA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258EA1-45CE-4F82-ABD4-0F7E828A4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flujo.dotx</Template>
  <TotalTime>47</TotalTime>
  <Pages>9</Pages>
  <Words>707</Words>
  <Characters>3892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Silvia Rossana</dc:creator>
  <cp:keywords/>
  <cp:lastModifiedBy>Silvia Rossana</cp:lastModifiedBy>
  <cp:revision>54</cp:revision>
  <cp:lastPrinted>2017-02-19T21:13:00Z</cp:lastPrinted>
  <dcterms:created xsi:type="dcterms:W3CDTF">2017-02-19T20:30:00Z</dcterms:created>
  <dcterms:modified xsi:type="dcterms:W3CDTF">2017-02-19T21:17:00Z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TC037500379991</vt:lpwstr>
  </property>
</Properties>
</file>